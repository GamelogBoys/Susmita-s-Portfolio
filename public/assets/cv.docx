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91F7" w14:textId="77777777"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141"/>
        <w:gridCol w:w="2130"/>
        <w:gridCol w:w="138"/>
        <w:gridCol w:w="284"/>
        <w:gridCol w:w="142"/>
        <w:gridCol w:w="2126"/>
        <w:gridCol w:w="142"/>
        <w:gridCol w:w="317"/>
        <w:gridCol w:w="142"/>
        <w:gridCol w:w="958"/>
        <w:gridCol w:w="284"/>
        <w:gridCol w:w="850"/>
        <w:gridCol w:w="142"/>
        <w:gridCol w:w="317"/>
        <w:gridCol w:w="142"/>
        <w:gridCol w:w="2092"/>
        <w:gridCol w:w="17"/>
      </w:tblGrid>
      <w:tr w:rsidR="00AD0DDD" w14:paraId="1FE14D7F" w14:textId="77777777" w:rsidTr="00CF4A31">
        <w:trPr>
          <w:trHeight w:val="1810"/>
        </w:trPr>
        <w:tc>
          <w:tcPr>
            <w:tcW w:w="10790" w:type="dxa"/>
            <w:gridSpan w:val="19"/>
            <w:tcBorders>
              <w:bottom w:val="single" w:sz="24" w:space="0" w:color="2C3B57" w:themeColor="text2"/>
            </w:tcBorders>
          </w:tcPr>
          <w:p w14:paraId="556B6DCC" w14:textId="1AB2619E" w:rsidR="00AD0DDD" w:rsidRDefault="004650BE" w:rsidP="00DF1CB4">
            <w:pPr>
              <w:pStyle w:val="Heading1"/>
            </w:pPr>
            <w:r>
              <w:t>susmita saha</w:t>
            </w:r>
          </w:p>
          <w:p w14:paraId="15600660" w14:textId="36C05C4F" w:rsidR="00AD0DDD" w:rsidRPr="00AD0DDD" w:rsidRDefault="004650BE" w:rsidP="00DF1CB4">
            <w:pPr>
              <w:pStyle w:val="Heading2"/>
            </w:pPr>
            <w:r>
              <w:t>teacher</w:t>
            </w:r>
          </w:p>
        </w:tc>
      </w:tr>
      <w:tr w:rsidR="00AD0DDD" w14:paraId="7BDE2032" w14:textId="77777777" w:rsidTr="00CF4A31">
        <w:trPr>
          <w:trHeight w:val="149"/>
        </w:trPr>
        <w:tc>
          <w:tcPr>
            <w:tcW w:w="10790" w:type="dxa"/>
            <w:gridSpan w:val="19"/>
            <w:tcBorders>
              <w:top w:val="single" w:sz="24" w:space="0" w:color="2C3B57" w:themeColor="text2"/>
            </w:tcBorders>
            <w:vAlign w:val="center"/>
          </w:tcPr>
          <w:p w14:paraId="2166B297" w14:textId="77777777" w:rsidR="00AD0DDD" w:rsidRDefault="00AD0DDD" w:rsidP="00DF1CB4"/>
        </w:tc>
      </w:tr>
      <w:tr w:rsidR="005F5561" w14:paraId="06B863F1" w14:textId="77777777" w:rsidTr="00CF4A31">
        <w:trPr>
          <w:gridAfter w:val="1"/>
          <w:wAfter w:w="17" w:type="dxa"/>
          <w:trHeight w:val="314"/>
        </w:trPr>
        <w:tc>
          <w:tcPr>
            <w:tcW w:w="142" w:type="dxa"/>
            <w:vAlign w:val="center"/>
          </w:tcPr>
          <w:p w14:paraId="13861A19" w14:textId="77777777" w:rsidR="005F5561" w:rsidRPr="00D06709" w:rsidRDefault="005F5561" w:rsidP="00DF1CB4"/>
        </w:tc>
        <w:tc>
          <w:tcPr>
            <w:tcW w:w="284" w:type="dxa"/>
            <w:shd w:val="clear" w:color="auto" w:fill="2C3B57" w:themeFill="text2"/>
            <w:vAlign w:val="center"/>
          </w:tcPr>
          <w:p w14:paraId="1AA3F558" w14:textId="77777777" w:rsidR="005F5561" w:rsidRPr="00DF1CB4" w:rsidRDefault="005F5561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P</w:t>
            </w:r>
          </w:p>
        </w:tc>
        <w:tc>
          <w:tcPr>
            <w:tcW w:w="141" w:type="dxa"/>
            <w:vAlign w:val="center"/>
          </w:tcPr>
          <w:p w14:paraId="1F07F6A8" w14:textId="77777777" w:rsidR="005F5561" w:rsidRPr="00D06709" w:rsidRDefault="005F5561" w:rsidP="00DF1CB4"/>
        </w:tc>
        <w:tc>
          <w:tcPr>
            <w:tcW w:w="2130" w:type="dxa"/>
            <w:vAlign w:val="center"/>
          </w:tcPr>
          <w:p w14:paraId="0F8E3BAA" w14:textId="4EE3CE5D" w:rsidR="005F5561" w:rsidRPr="00FA4DB0" w:rsidRDefault="004650BE" w:rsidP="00DF1CB4">
            <w:r>
              <w:t>+91 8420281608</w:t>
            </w:r>
          </w:p>
        </w:tc>
        <w:tc>
          <w:tcPr>
            <w:tcW w:w="138" w:type="dxa"/>
            <w:vAlign w:val="center"/>
          </w:tcPr>
          <w:p w14:paraId="5E9397D0" w14:textId="77777777" w:rsidR="005F5561" w:rsidRDefault="005F5561" w:rsidP="00DF1CB4"/>
        </w:tc>
        <w:tc>
          <w:tcPr>
            <w:tcW w:w="284" w:type="dxa"/>
            <w:shd w:val="clear" w:color="auto" w:fill="2C3B57" w:themeFill="text2"/>
            <w:vAlign w:val="center"/>
          </w:tcPr>
          <w:p w14:paraId="5F33E319" w14:textId="77777777"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E</w:t>
            </w:r>
          </w:p>
        </w:tc>
        <w:tc>
          <w:tcPr>
            <w:tcW w:w="142" w:type="dxa"/>
            <w:vAlign w:val="center"/>
          </w:tcPr>
          <w:p w14:paraId="649C1C6F" w14:textId="77777777" w:rsidR="005F5561" w:rsidRDefault="005F5561" w:rsidP="00DF1CB4"/>
        </w:tc>
        <w:tc>
          <w:tcPr>
            <w:tcW w:w="2126" w:type="dxa"/>
            <w:vAlign w:val="center"/>
          </w:tcPr>
          <w:p w14:paraId="53FBACCF" w14:textId="3BAA4E66" w:rsidR="005F5561" w:rsidRPr="004650BE" w:rsidRDefault="004650BE" w:rsidP="00DF1CB4">
            <w:pPr>
              <w:rPr>
                <w:sz w:val="15"/>
                <w:szCs w:val="15"/>
              </w:rPr>
            </w:pPr>
            <w:r w:rsidRPr="004650BE">
              <w:rPr>
                <w:sz w:val="15"/>
                <w:szCs w:val="15"/>
              </w:rPr>
              <w:t>susmita1979saha@gmail.com</w:t>
            </w:r>
          </w:p>
        </w:tc>
        <w:tc>
          <w:tcPr>
            <w:tcW w:w="142" w:type="dxa"/>
            <w:vAlign w:val="center"/>
          </w:tcPr>
          <w:p w14:paraId="79215CE9" w14:textId="77777777" w:rsidR="005F5561" w:rsidRDefault="005F5561" w:rsidP="00DF1CB4"/>
        </w:tc>
        <w:tc>
          <w:tcPr>
            <w:tcW w:w="317" w:type="dxa"/>
            <w:shd w:val="clear" w:color="auto" w:fill="2C3B57" w:themeFill="text2"/>
            <w:vAlign w:val="center"/>
          </w:tcPr>
          <w:p w14:paraId="0FF63D13" w14:textId="77777777"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A</w:t>
            </w:r>
          </w:p>
        </w:tc>
        <w:tc>
          <w:tcPr>
            <w:tcW w:w="142" w:type="dxa"/>
            <w:vAlign w:val="center"/>
          </w:tcPr>
          <w:p w14:paraId="7491C110" w14:textId="77777777" w:rsidR="005F5561" w:rsidRDefault="005F5561" w:rsidP="00DF1CB4"/>
        </w:tc>
        <w:tc>
          <w:tcPr>
            <w:tcW w:w="2092" w:type="dxa"/>
            <w:gridSpan w:val="3"/>
            <w:vAlign w:val="center"/>
          </w:tcPr>
          <w:p w14:paraId="16A887BD" w14:textId="0740EB28" w:rsidR="005F5561" w:rsidRPr="00FA4DB0" w:rsidRDefault="004650BE" w:rsidP="00DF1CB4">
            <w:r>
              <w:t>63/17/10, Dumdum Rd., Kolkata-700074</w:t>
            </w:r>
          </w:p>
        </w:tc>
        <w:tc>
          <w:tcPr>
            <w:tcW w:w="142" w:type="dxa"/>
            <w:vAlign w:val="center"/>
          </w:tcPr>
          <w:p w14:paraId="5A6C1A20" w14:textId="77777777" w:rsidR="005F5561" w:rsidRDefault="005F5561" w:rsidP="00DF1CB4"/>
        </w:tc>
        <w:tc>
          <w:tcPr>
            <w:tcW w:w="317" w:type="dxa"/>
            <w:shd w:val="clear" w:color="auto" w:fill="2C3B57" w:themeFill="text2"/>
            <w:vAlign w:val="center"/>
          </w:tcPr>
          <w:p w14:paraId="00332DDF" w14:textId="77777777"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W</w:t>
            </w:r>
          </w:p>
        </w:tc>
        <w:tc>
          <w:tcPr>
            <w:tcW w:w="142" w:type="dxa"/>
            <w:vAlign w:val="center"/>
          </w:tcPr>
          <w:p w14:paraId="46737B3C" w14:textId="77777777" w:rsidR="005F5561" w:rsidRDefault="005F5561" w:rsidP="00DF1CB4"/>
        </w:tc>
        <w:tc>
          <w:tcPr>
            <w:tcW w:w="2092" w:type="dxa"/>
            <w:vAlign w:val="center"/>
          </w:tcPr>
          <w:p w14:paraId="574B819E" w14:textId="55665A78" w:rsidR="005F5561" w:rsidRPr="00FA4DB0" w:rsidRDefault="00A05435" w:rsidP="00DF1CB4">
            <w:r>
              <w:t>s</w:t>
            </w:r>
            <w:r w:rsidR="00374B98">
              <w:t>usmita</w:t>
            </w:r>
            <w:r w:rsidR="009C70C9">
              <w:t>saha-dumdum</w:t>
            </w:r>
            <w:r w:rsidR="00374B98">
              <w:t>.netlify.app</w:t>
            </w:r>
          </w:p>
        </w:tc>
      </w:tr>
      <w:tr w:rsidR="00AD0DDD" w14:paraId="0005A236" w14:textId="77777777" w:rsidTr="00CF4A31">
        <w:trPr>
          <w:trHeight w:val="161"/>
        </w:trPr>
        <w:tc>
          <w:tcPr>
            <w:tcW w:w="10790" w:type="dxa"/>
            <w:gridSpan w:val="19"/>
            <w:tcBorders>
              <w:bottom w:val="single" w:sz="24" w:space="0" w:color="CADEE5" w:themeColor="background2"/>
            </w:tcBorders>
            <w:vAlign w:val="center"/>
          </w:tcPr>
          <w:p w14:paraId="6ADECA59" w14:textId="77777777" w:rsidR="00AD0DDD" w:rsidRDefault="00AD0DDD" w:rsidP="00DF1CB4"/>
        </w:tc>
      </w:tr>
      <w:tr w:rsidR="00560EA0" w14:paraId="6E0759BB" w14:textId="77777777" w:rsidTr="00CF4A31">
        <w:trPr>
          <w:trHeight w:val="174"/>
        </w:trPr>
        <w:tc>
          <w:tcPr>
            <w:tcW w:w="6946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732C980D" w14:textId="77777777" w:rsidR="00560EA0" w:rsidRPr="005F5561" w:rsidRDefault="00000000" w:rsidP="00DF1CB4">
            <w:pPr>
              <w:pStyle w:val="Heading3"/>
            </w:pPr>
            <w:sdt>
              <w:sdtPr>
                <w:id w:val="723336852"/>
                <w:placeholder>
                  <w:docPart w:val="7E1141C34A684ABF92A7866441D7589F"/>
                </w:placeholder>
                <w:temporary/>
                <w:showingPlcHdr/>
                <w15:appearance w15:val="hidden"/>
              </w:sdtPr>
              <w:sdtContent>
                <w:r w:rsidR="00FA4DB0" w:rsidRPr="005F5561">
                  <w:t>Objective</w:t>
                </w:r>
              </w:sdtContent>
            </w:sdt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10D231E6" w14:textId="77777777" w:rsidR="00560EA0" w:rsidRDefault="00560EA0" w:rsidP="00DF1CB4"/>
        </w:tc>
        <w:tc>
          <w:tcPr>
            <w:tcW w:w="3560" w:type="dxa"/>
            <w:gridSpan w:val="6"/>
            <w:tcBorders>
              <w:top w:val="single" w:sz="24" w:space="0" w:color="CADEE5" w:themeColor="background2"/>
            </w:tcBorders>
            <w:vAlign w:val="bottom"/>
          </w:tcPr>
          <w:p w14:paraId="6AD0F9AD" w14:textId="77777777" w:rsidR="00560EA0" w:rsidRDefault="00560EA0" w:rsidP="00DF1CB4"/>
        </w:tc>
      </w:tr>
      <w:tr w:rsidR="00560EA0" w14:paraId="7B779E3D" w14:textId="77777777" w:rsidTr="00CF4A31">
        <w:trPr>
          <w:trHeight w:val="426"/>
        </w:trPr>
        <w:tc>
          <w:tcPr>
            <w:tcW w:w="6946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14:paraId="2B0A4CC0" w14:textId="77777777" w:rsidR="00560EA0" w:rsidRPr="005F5561" w:rsidRDefault="00560EA0" w:rsidP="00DF1CB4">
            <w:pPr>
              <w:pStyle w:val="Heading3"/>
            </w:pPr>
          </w:p>
        </w:tc>
        <w:tc>
          <w:tcPr>
            <w:tcW w:w="284" w:type="dxa"/>
            <w:vMerge/>
            <w:vAlign w:val="bottom"/>
          </w:tcPr>
          <w:p w14:paraId="452F384B" w14:textId="77777777" w:rsidR="00560EA0" w:rsidRDefault="00560EA0" w:rsidP="00DF1CB4"/>
        </w:tc>
        <w:tc>
          <w:tcPr>
            <w:tcW w:w="3560" w:type="dxa"/>
            <w:gridSpan w:val="6"/>
            <w:shd w:val="clear" w:color="auto" w:fill="CADEE5" w:themeFill="background2"/>
            <w:vAlign w:val="bottom"/>
          </w:tcPr>
          <w:p w14:paraId="3F8F6738" w14:textId="77777777" w:rsidR="00560EA0" w:rsidRDefault="00000000" w:rsidP="00DF1CB4">
            <w:pPr>
              <w:pStyle w:val="Heading3"/>
            </w:pPr>
            <w:sdt>
              <w:sdtPr>
                <w:id w:val="-2075571490"/>
                <w:placeholder>
                  <w:docPart w:val="2A440199A80C4F52A1F7A069D3BDD6C8"/>
                </w:placeholder>
                <w:temporary/>
                <w:showingPlcHdr/>
                <w15:appearance w15:val="hidden"/>
              </w:sdtPr>
              <w:sdtContent>
                <w:r w:rsidR="002D3AB8" w:rsidRPr="00AD0DDD">
                  <w:t>Education</w:t>
                </w:r>
              </w:sdtContent>
            </w:sdt>
          </w:p>
        </w:tc>
      </w:tr>
      <w:tr w:rsidR="00AD6FA4" w14:paraId="056E7CF4" w14:textId="77777777" w:rsidTr="00CF4A31">
        <w:trPr>
          <w:trHeight w:val="168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36FE94A1" w14:textId="13A3E7CE" w:rsidR="00AD6FA4" w:rsidRDefault="00374B98" w:rsidP="00DF1CB4">
            <w:pPr>
              <w:pStyle w:val="Text"/>
            </w:pPr>
            <w:r w:rsidRPr="00374B98">
              <w:t>Utilizing</w:t>
            </w:r>
            <w:r w:rsidRPr="00374B98">
              <w:t xml:space="preserve"> best of my potential to achieve goals, job satisfaction, and increase my knowledge base to work efficiently.</w:t>
            </w:r>
          </w:p>
        </w:tc>
        <w:tc>
          <w:tcPr>
            <w:tcW w:w="284" w:type="dxa"/>
            <w:vMerge w:val="restart"/>
            <w:vAlign w:val="center"/>
          </w:tcPr>
          <w:p w14:paraId="5F98B1BD" w14:textId="77777777" w:rsidR="00AD6FA4" w:rsidRDefault="00AD6FA4" w:rsidP="00DF1CB4"/>
        </w:tc>
        <w:tc>
          <w:tcPr>
            <w:tcW w:w="3560" w:type="dxa"/>
            <w:gridSpan w:val="6"/>
            <w:vMerge w:val="restart"/>
            <w:shd w:val="clear" w:color="auto" w:fill="CADEE5" w:themeFill="background2"/>
          </w:tcPr>
          <w:p w14:paraId="7FE783E9" w14:textId="4E85C22C" w:rsidR="00AD6FA4" w:rsidRPr="00D93925" w:rsidRDefault="00D93925" w:rsidP="00DF1CB4">
            <w:pPr>
              <w:pStyle w:val="Text"/>
            </w:pPr>
            <w:r>
              <w:rPr>
                <w:b/>
                <w:bCs/>
              </w:rPr>
              <w:t>M. Phil: N.S.O.U</w:t>
            </w:r>
          </w:p>
          <w:p w14:paraId="6FBC8331" w14:textId="77777777" w:rsidR="00AD6FA4" w:rsidRDefault="00AD6FA4" w:rsidP="00DF1CB4">
            <w:pPr>
              <w:pStyle w:val="Text"/>
            </w:pPr>
          </w:p>
          <w:p w14:paraId="1B91073C" w14:textId="4912D9F7" w:rsidR="00AD6FA4" w:rsidRDefault="00D93925" w:rsidP="00CF4A31">
            <w:pPr>
              <w:pStyle w:val="Text"/>
            </w:pPr>
            <w:r>
              <w:t>Kolkata</w:t>
            </w:r>
          </w:p>
          <w:p w14:paraId="2EF7DDCB" w14:textId="647073AF" w:rsidR="00CF4A31" w:rsidRDefault="00D93925" w:rsidP="00CF4A31">
            <w:pPr>
              <w:pStyle w:val="Text"/>
            </w:pPr>
            <w:r>
              <w:t>West Bengal</w:t>
            </w:r>
          </w:p>
          <w:p w14:paraId="26215636" w14:textId="259FEB94" w:rsidR="00CF4A31" w:rsidRDefault="00CF4A31" w:rsidP="00DF1CB4">
            <w:pPr>
              <w:pStyle w:val="Text"/>
            </w:pPr>
            <w:r>
              <w:t>2008</w:t>
            </w:r>
          </w:p>
          <w:p w14:paraId="19FA7E99" w14:textId="77777777" w:rsidR="00AD6FA4" w:rsidRDefault="00AD6FA4" w:rsidP="00DF1CB4">
            <w:pPr>
              <w:pStyle w:val="Text"/>
            </w:pPr>
          </w:p>
          <w:p w14:paraId="39D762CA" w14:textId="1527E314" w:rsidR="00AD6FA4" w:rsidRDefault="00CF4A31" w:rsidP="00DF1CB4">
            <w:pPr>
              <w:pStyle w:val="Text"/>
              <w:rPr>
                <w:b/>
                <w:bCs/>
              </w:rPr>
            </w:pPr>
            <w:r>
              <w:rPr>
                <w:b/>
                <w:bCs/>
              </w:rPr>
              <w:t>M.A(Philosophy): Rabindra Bharati University</w:t>
            </w:r>
          </w:p>
          <w:p w14:paraId="1738B98A" w14:textId="77777777" w:rsidR="00CF4A31" w:rsidRDefault="00CF4A31" w:rsidP="00DF1CB4">
            <w:pPr>
              <w:pStyle w:val="Text"/>
              <w:rPr>
                <w:b/>
                <w:bCs/>
              </w:rPr>
            </w:pPr>
          </w:p>
          <w:p w14:paraId="63FD3832" w14:textId="1CD9A3DF" w:rsidR="00CF4A31" w:rsidRDefault="00CF4A31" w:rsidP="00CF4A31">
            <w:pPr>
              <w:pStyle w:val="Text"/>
            </w:pPr>
            <w:r>
              <w:t>Kolkata</w:t>
            </w:r>
          </w:p>
          <w:p w14:paraId="33BDDB9F" w14:textId="26A37FBC" w:rsidR="00CF4A31" w:rsidRDefault="00CF4A31" w:rsidP="00CF4A31">
            <w:pPr>
              <w:pStyle w:val="Text"/>
            </w:pPr>
            <w:r>
              <w:t>West Bengal</w:t>
            </w:r>
          </w:p>
          <w:p w14:paraId="159F302A" w14:textId="00324F3D" w:rsidR="00CF4A31" w:rsidRDefault="00CF4A31" w:rsidP="00CF4A31">
            <w:pPr>
              <w:pStyle w:val="Text"/>
            </w:pPr>
            <w:r>
              <w:t>200</w:t>
            </w:r>
            <w:r>
              <w:t>4</w:t>
            </w:r>
          </w:p>
          <w:p w14:paraId="0EEDFA29" w14:textId="77777777" w:rsidR="00CF4A31" w:rsidRDefault="00CF4A31" w:rsidP="00DF1CB4">
            <w:pPr>
              <w:pStyle w:val="Text"/>
            </w:pPr>
          </w:p>
          <w:p w14:paraId="16D629F1" w14:textId="339BB6AE" w:rsidR="00CF4A31" w:rsidRDefault="00CF4A31" w:rsidP="00DF1CB4">
            <w:pPr>
              <w:pStyle w:val="Text"/>
              <w:rPr>
                <w:b/>
                <w:bCs/>
              </w:rPr>
            </w:pPr>
            <w:r>
              <w:rPr>
                <w:b/>
                <w:bCs/>
              </w:rPr>
              <w:t>B.A(Hons): Calcutta University</w:t>
            </w:r>
          </w:p>
          <w:p w14:paraId="6F2745FC" w14:textId="77777777" w:rsidR="00CF4A31" w:rsidRDefault="00CF4A31" w:rsidP="00DF1CB4">
            <w:pPr>
              <w:pStyle w:val="Text"/>
              <w:rPr>
                <w:b/>
                <w:bCs/>
              </w:rPr>
            </w:pPr>
          </w:p>
          <w:p w14:paraId="5C0C3F48" w14:textId="6B6BEE57" w:rsidR="00CF4A31" w:rsidRDefault="00CF4A31" w:rsidP="00CF4A31">
            <w:pPr>
              <w:pStyle w:val="Text"/>
            </w:pPr>
            <w:r>
              <w:t>Kolkata</w:t>
            </w:r>
          </w:p>
          <w:p w14:paraId="4912942B" w14:textId="2DC4A147" w:rsidR="00CF4A31" w:rsidRDefault="00CF4A31" w:rsidP="00CF4A31">
            <w:pPr>
              <w:pStyle w:val="Text"/>
            </w:pPr>
            <w:r>
              <w:t>West Bengal</w:t>
            </w:r>
          </w:p>
          <w:p w14:paraId="68CB0139" w14:textId="18E42EB0" w:rsidR="00CF4A31" w:rsidRDefault="00CF4A31" w:rsidP="00CF4A31">
            <w:pPr>
              <w:pStyle w:val="Text"/>
            </w:pPr>
            <w:r>
              <w:t>200</w:t>
            </w:r>
            <w:r>
              <w:t>1</w:t>
            </w:r>
          </w:p>
          <w:p w14:paraId="446F5A34" w14:textId="77777777" w:rsidR="00CF4A31" w:rsidRDefault="00CF4A31" w:rsidP="00DF1CB4">
            <w:pPr>
              <w:pStyle w:val="Text"/>
              <w:rPr>
                <w:b/>
                <w:bCs/>
              </w:rPr>
            </w:pPr>
          </w:p>
          <w:p w14:paraId="1C680BDC" w14:textId="45D6A7A0" w:rsidR="00CF4A31" w:rsidRDefault="00CF4A31" w:rsidP="00DF1CB4">
            <w:pPr>
              <w:pStyle w:val="Text"/>
              <w:rPr>
                <w:b/>
                <w:bCs/>
              </w:rPr>
            </w:pPr>
            <w:r>
              <w:rPr>
                <w:b/>
                <w:bCs/>
              </w:rPr>
              <w:t>Higher Secondary: W.B.C.H.S.E</w:t>
            </w:r>
          </w:p>
          <w:p w14:paraId="560C2329" w14:textId="77777777" w:rsidR="00CF4A31" w:rsidRDefault="00CF4A31" w:rsidP="00DF1CB4">
            <w:pPr>
              <w:pStyle w:val="Text"/>
              <w:rPr>
                <w:b/>
                <w:bCs/>
              </w:rPr>
            </w:pPr>
          </w:p>
          <w:p w14:paraId="57AE3549" w14:textId="1C7ACAD9" w:rsidR="00CF4A31" w:rsidRDefault="00CF4A31" w:rsidP="00CF4A31">
            <w:pPr>
              <w:pStyle w:val="Text"/>
            </w:pPr>
            <w:r>
              <w:t>Kolkata</w:t>
            </w:r>
          </w:p>
          <w:p w14:paraId="7C1F0905" w14:textId="2B3E9F87" w:rsidR="00CF4A31" w:rsidRDefault="00CF4A31" w:rsidP="00CF4A31">
            <w:pPr>
              <w:pStyle w:val="Text"/>
            </w:pPr>
            <w:r>
              <w:t>West Bengal</w:t>
            </w:r>
          </w:p>
          <w:p w14:paraId="4DA9FDAD" w14:textId="77777777" w:rsidR="00CF4A31" w:rsidRDefault="00CF4A31" w:rsidP="00CF4A31">
            <w:pPr>
              <w:pStyle w:val="Text"/>
            </w:pPr>
            <w:r>
              <w:t>2004</w:t>
            </w:r>
          </w:p>
          <w:p w14:paraId="679FE242" w14:textId="77777777" w:rsidR="00CF4A31" w:rsidRPr="00CF4A31" w:rsidRDefault="00CF4A31" w:rsidP="00DF1CB4">
            <w:pPr>
              <w:pStyle w:val="Text"/>
              <w:rPr>
                <w:b/>
                <w:bCs/>
              </w:rPr>
            </w:pPr>
          </w:p>
          <w:p w14:paraId="16F5A37F" w14:textId="77777777" w:rsidR="00AD6FA4" w:rsidRDefault="00AD6FA4" w:rsidP="00DF1CB4">
            <w:pPr>
              <w:pStyle w:val="Text"/>
            </w:pPr>
          </w:p>
          <w:p w14:paraId="688DF6E2" w14:textId="77777777" w:rsidR="00AD6FA4" w:rsidRDefault="00000000" w:rsidP="00DF1CB4">
            <w:pPr>
              <w:pStyle w:val="Heading3"/>
            </w:pPr>
            <w:sdt>
              <w:sdtPr>
                <w:rPr>
                  <w:noProof/>
                  <w:lang w:val="en-AU" w:eastAsia="en-AU"/>
                </w:rPr>
                <w:id w:val="2131589075"/>
                <w:placeholder>
                  <w:docPart w:val="378B9EF70F51476AAE553AA0DFAA2D57"/>
                </w:placeholder>
                <w:temporary/>
                <w:showingPlcHdr/>
                <w15:appearance w15:val="hidden"/>
              </w:sdtPr>
              <w:sdtContent>
                <w:r w:rsidR="002D3AB8" w:rsidRPr="00A520FA">
                  <w:rPr>
                    <w:noProof/>
                    <w:lang w:eastAsia="en-AU"/>
                  </w:rPr>
                  <w:t>KEY SKILLS</w:t>
                </w:r>
              </w:sdtContent>
            </w:sdt>
          </w:p>
          <w:p w14:paraId="496BC205" w14:textId="07A22A72" w:rsidR="00AD6FA4" w:rsidRDefault="00374B98" w:rsidP="00374B98">
            <w:pPr>
              <w:pStyle w:val="ListParagraph"/>
            </w:pPr>
            <w:r>
              <w:t>Problem solving abilities</w:t>
            </w:r>
          </w:p>
          <w:p w14:paraId="6B92FAB1" w14:textId="2B06190C" w:rsidR="00374B98" w:rsidRDefault="00374B98" w:rsidP="00374B98">
            <w:pPr>
              <w:pStyle w:val="ListParagraph"/>
            </w:pPr>
            <w:r>
              <w:t>self-motivated</w:t>
            </w:r>
          </w:p>
          <w:p w14:paraId="08F3801A" w14:textId="5BD8BD92" w:rsidR="00374B98" w:rsidRDefault="00374B98" w:rsidP="00374B98">
            <w:pPr>
              <w:pStyle w:val="ListParagraph"/>
            </w:pPr>
            <w:r>
              <w:t xml:space="preserve">academic </w:t>
            </w:r>
            <w:r w:rsidR="00D93925">
              <w:t>oriented</w:t>
            </w:r>
          </w:p>
          <w:p w14:paraId="430C15AD" w14:textId="0BA6C5C9" w:rsidR="00D93925" w:rsidRDefault="00D93925" w:rsidP="00374B98">
            <w:pPr>
              <w:pStyle w:val="ListParagraph"/>
            </w:pPr>
            <w:r>
              <w:t>willing to learn</w:t>
            </w:r>
          </w:p>
          <w:p w14:paraId="13D760D9" w14:textId="75C30CAE" w:rsidR="00D93925" w:rsidRDefault="00D93925" w:rsidP="00374B98">
            <w:pPr>
              <w:pStyle w:val="ListParagraph"/>
            </w:pPr>
            <w:r>
              <w:t>adaptable</w:t>
            </w:r>
          </w:p>
          <w:p w14:paraId="45FF1275" w14:textId="77777777" w:rsidR="00AD6FA4" w:rsidRDefault="00000000" w:rsidP="00DF1CB4">
            <w:pPr>
              <w:pStyle w:val="Heading3"/>
            </w:pPr>
            <w:sdt>
              <w:sdtPr>
                <w:id w:val="1387539318"/>
                <w:placeholder>
                  <w:docPart w:val="FB84131A2ADF4721A17800EEB1B38E19"/>
                </w:placeholder>
                <w:temporary/>
                <w:showingPlcHdr/>
                <w15:appearance w15:val="hidden"/>
              </w:sdtPr>
              <w:sdtContent>
                <w:r w:rsidR="002D3AB8" w:rsidRPr="00AD0DDD">
                  <w:t>AWARDS</w:t>
                </w:r>
              </w:sdtContent>
            </w:sdt>
          </w:p>
          <w:sdt>
            <w:sdtPr>
              <w:id w:val="409661174"/>
              <w:placeholder>
                <w:docPart w:val="ABC9B76ADC274E0C90C0A69B5DF46FC3"/>
              </w:placeholder>
              <w:temporary/>
              <w:showingPlcHdr/>
              <w15:appearance w15:val="hidden"/>
            </w:sdtPr>
            <w:sdtContent>
              <w:p w14:paraId="6573E7C5" w14:textId="77777777" w:rsidR="002D3AB8" w:rsidRDefault="002D3AB8" w:rsidP="00DF1CB4">
                <w:pPr>
                  <w:pStyle w:val="ListParagraph"/>
                </w:pPr>
                <w:r>
                  <w:t>EMPLOYEE OF THE MONTH</w:t>
                </w:r>
              </w:p>
              <w:p w14:paraId="2A8F6588" w14:textId="77777777" w:rsidR="002D3AB8" w:rsidRDefault="002D3AB8" w:rsidP="00DF1CB4">
                <w:pPr>
                  <w:pStyle w:val="ListParagraph"/>
                </w:pPr>
                <w:r>
                  <w:t>LEADERSHIP AWARD</w:t>
                </w:r>
              </w:p>
              <w:p w14:paraId="5A36DAA3" w14:textId="77777777" w:rsidR="00AD6FA4" w:rsidRPr="00AD0DDD" w:rsidRDefault="002D3AB8" w:rsidP="00DF1CB4">
                <w:pPr>
                  <w:pStyle w:val="ListParagraph"/>
                </w:pPr>
                <w:r>
                  <w:t>BEST PERFORMER AWARD</w:t>
                </w:r>
              </w:p>
            </w:sdtContent>
          </w:sdt>
        </w:tc>
      </w:tr>
      <w:tr w:rsidR="00AD6FA4" w14:paraId="53A8642F" w14:textId="77777777" w:rsidTr="00CF4A31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7ABC5908" w14:textId="77777777" w:rsidR="00AD6FA4" w:rsidRDefault="00000000" w:rsidP="00DF1CB4">
            <w:pPr>
              <w:pStyle w:val="Heading3"/>
            </w:pPr>
            <w:sdt>
              <w:sdtPr>
                <w:id w:val="1813675065"/>
                <w:placeholder>
                  <w:docPart w:val="F2F6C4FA0FE2465A9AF6DB4B33C2B636"/>
                </w:placeholder>
                <w:temporary/>
                <w:showingPlcHdr/>
                <w15:appearance w15:val="hidden"/>
              </w:sdtPr>
              <w:sdtContent>
                <w:r w:rsidR="00FA4DB0" w:rsidRPr="00560EA0">
                  <w:t>Experience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26B0712F" w14:textId="77777777" w:rsidR="00AD6FA4" w:rsidRDefault="00AD6FA4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59F2D37E" w14:textId="77777777" w:rsidR="00AD6FA4" w:rsidRDefault="00AD6FA4" w:rsidP="00DF1CB4"/>
        </w:tc>
      </w:tr>
      <w:tr w:rsidR="00AD6FA4" w14:paraId="513E16F0" w14:textId="77777777" w:rsidTr="00CF4A31">
        <w:trPr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7E184FFD" w14:textId="77777777" w:rsidR="00AD6FA4" w:rsidRDefault="00000000" w:rsidP="00DF1CB4">
            <w:pPr>
              <w:pStyle w:val="Dates"/>
            </w:pPr>
            <w:sdt>
              <w:sdtPr>
                <w:id w:val="-1919854128"/>
                <w:placeholder>
                  <w:docPart w:val="79BDF168B88D4F098E946A8C760D1D82"/>
                </w:placeholder>
                <w:temporary/>
                <w:showingPlcHdr/>
                <w15:appearance w15:val="hidden"/>
              </w:sdtPr>
              <w:sdtContent>
                <w:r w:rsidR="00FA4DB0">
                  <w:t>[Dates From] – [To]</w:t>
                </w:r>
              </w:sdtContent>
            </w:sdt>
          </w:p>
          <w:p w14:paraId="05C192DA" w14:textId="77777777" w:rsidR="00AD6FA4" w:rsidRDefault="00000000" w:rsidP="00DF1CB4">
            <w:pPr>
              <w:pStyle w:val="Text"/>
            </w:pPr>
            <w:sdt>
              <w:sdtPr>
                <w:id w:val="1779303726"/>
                <w:placeholder>
                  <w:docPart w:val="E4BEACB2489A455F97952282B874AC82"/>
                </w:placeholder>
                <w:temporary/>
                <w:showingPlcHdr/>
                <w15:appearance w15:val="hidden"/>
              </w:sdtPr>
              <w:sdtContent>
                <w:r w:rsidR="00FA4DB0">
                  <w:t>[Job Title] • [Job Position] • [Company Name]</w:t>
                </w:r>
              </w:sdtContent>
            </w:sdt>
          </w:p>
          <w:p w14:paraId="6E2B6512" w14:textId="77777777" w:rsidR="00AD6FA4" w:rsidRDefault="00AD6FA4" w:rsidP="00DF1CB4">
            <w:pPr>
              <w:pStyle w:val="Dates"/>
            </w:pPr>
          </w:p>
          <w:p w14:paraId="11D1665E" w14:textId="77777777" w:rsidR="00FA4DB0" w:rsidRDefault="00000000" w:rsidP="00DF1CB4">
            <w:pPr>
              <w:pStyle w:val="Dates"/>
            </w:pPr>
            <w:sdt>
              <w:sdtPr>
                <w:id w:val="125430856"/>
                <w:placeholder>
                  <w:docPart w:val="0F83C93FB4114937845A8B156C742BD0"/>
                </w:placeholder>
                <w:temporary/>
                <w:showingPlcHdr/>
                <w15:appearance w15:val="hidden"/>
              </w:sdtPr>
              <w:sdtContent>
                <w:r w:rsidR="00FA4DB0">
                  <w:t>[Dates From] – [To]</w:t>
                </w:r>
              </w:sdtContent>
            </w:sdt>
          </w:p>
          <w:p w14:paraId="2950DD52" w14:textId="77777777" w:rsidR="00FA4DB0" w:rsidRDefault="00000000" w:rsidP="00DF1CB4">
            <w:pPr>
              <w:pStyle w:val="Text"/>
            </w:pPr>
            <w:sdt>
              <w:sdtPr>
                <w:id w:val="-376248628"/>
                <w:placeholder>
                  <w:docPart w:val="0F83C93FB4114937845A8B156C742BD0"/>
                </w:placeholder>
                <w:temporary/>
                <w:showingPlcHdr/>
                <w15:appearance w15:val="hidden"/>
              </w:sdtPr>
              <w:sdtContent>
                <w:r w:rsidR="004A586E">
                  <w:t>[Dates From] – [To]</w:t>
                </w:r>
              </w:sdtContent>
            </w:sdt>
          </w:p>
          <w:p w14:paraId="1E475CF8" w14:textId="77777777" w:rsidR="00AD6FA4" w:rsidRDefault="00FA4DB0" w:rsidP="00DF1CB4">
            <w:pPr>
              <w:pStyle w:val="Dates"/>
            </w:pPr>
            <w:r>
              <w:t xml:space="preserve"> </w:t>
            </w:r>
          </w:p>
          <w:p w14:paraId="32C66931" w14:textId="77777777" w:rsidR="00FA4DB0" w:rsidRDefault="00000000" w:rsidP="00DF1CB4">
            <w:pPr>
              <w:pStyle w:val="Dates"/>
            </w:pPr>
            <w:sdt>
              <w:sdtPr>
                <w:id w:val="1194957147"/>
                <w:placeholder>
                  <w:docPart w:val="D1C4AC48E5B6431AA2D95E16CBCDA33E"/>
                </w:placeholder>
                <w:temporary/>
                <w:showingPlcHdr/>
                <w15:appearance w15:val="hidden"/>
              </w:sdtPr>
              <w:sdtContent>
                <w:r w:rsidR="00FA4DB0">
                  <w:t>[Dates From] – [To]</w:t>
                </w:r>
              </w:sdtContent>
            </w:sdt>
          </w:p>
          <w:p w14:paraId="00BE4124" w14:textId="77777777" w:rsidR="00FA4DB0" w:rsidRDefault="00000000" w:rsidP="00DF1CB4">
            <w:pPr>
              <w:pStyle w:val="Text"/>
            </w:pPr>
            <w:sdt>
              <w:sdtPr>
                <w:id w:val="-1723587715"/>
                <w:placeholder>
                  <w:docPart w:val="D1C4AC48E5B6431AA2D95E16CBCDA33E"/>
                </w:placeholder>
                <w:temporary/>
                <w:showingPlcHdr/>
                <w15:appearance w15:val="hidden"/>
              </w:sdtPr>
              <w:sdtContent>
                <w:r w:rsidR="004A586E">
                  <w:t>[Dates From] – [To]</w:t>
                </w:r>
              </w:sdtContent>
            </w:sdt>
          </w:p>
          <w:p w14:paraId="1DD5A85E" w14:textId="77777777" w:rsidR="00AD6FA4" w:rsidRDefault="00FA4DB0" w:rsidP="00DF1CB4">
            <w:pPr>
              <w:pStyle w:val="Dates"/>
            </w:pPr>
            <w:r>
              <w:t xml:space="preserve"> </w:t>
            </w:r>
          </w:p>
          <w:p w14:paraId="28A8F106" w14:textId="77777777" w:rsidR="00AD6FA4" w:rsidRPr="00560EA0" w:rsidRDefault="00000000" w:rsidP="00DF1CB4">
            <w:pPr>
              <w:pStyle w:val="Text"/>
            </w:pPr>
            <w:sdt>
              <w:sdtPr>
                <w:id w:val="-301624784"/>
                <w:placeholder>
                  <w:docPart w:val="7BE43F8DEA1741CDA7B21C566347BBDF"/>
                </w:placeholder>
                <w:temporary/>
                <w:showingPlcHdr/>
                <w15:appearance w15:val="hidden"/>
              </w:sdtPr>
              <w:sdtContent>
                <w:r w:rsidR="00FA4DB0">
                  <w:t>[This is the place for a brief summary of your key responsibilities and most stellar accomplishments.]</w:t>
                </w:r>
              </w:sdtContent>
            </w:sdt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74332E1C" w14:textId="77777777" w:rsidR="00AD6FA4" w:rsidRDefault="00AD6FA4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6A7CCFD5" w14:textId="77777777" w:rsidR="00AD6FA4" w:rsidRDefault="00AD6FA4" w:rsidP="00DF1CB4"/>
        </w:tc>
      </w:tr>
      <w:tr w:rsidR="00AD6FA4" w14:paraId="636369B4" w14:textId="77777777" w:rsidTr="00CF4A31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5602D8FE" w14:textId="3E7B5BB5" w:rsidR="00AD6FA4" w:rsidRDefault="00CF4A31" w:rsidP="00DF1CB4">
            <w:pPr>
              <w:pStyle w:val="Heading3"/>
            </w:pPr>
            <w:r>
              <w:t>Personal qualification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464B6004" w14:textId="77777777" w:rsidR="00AD6FA4" w:rsidRDefault="00AD6FA4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54AF47D4" w14:textId="77777777" w:rsidR="00AD6FA4" w:rsidRDefault="00AD6FA4" w:rsidP="00DF1CB4"/>
        </w:tc>
      </w:tr>
      <w:tr w:rsidR="00AD6FA4" w14:paraId="67B6089F" w14:textId="77777777" w:rsidTr="00CF4A31">
        <w:trPr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4C5BD4B7" w14:textId="4FCE9882" w:rsidR="00AD6FA4" w:rsidRDefault="00CF4A31" w:rsidP="00CF4A31">
            <w:pPr>
              <w:pStyle w:val="Text"/>
              <w:numPr>
                <w:ilvl w:val="0"/>
                <w:numId w:val="12"/>
              </w:numPr>
            </w:pPr>
            <w:r>
              <w:t>Diploma in Desktop Publishing (DTP) from Yuba Kendra, Govt. of WB in 2007</w:t>
            </w:r>
          </w:p>
          <w:p w14:paraId="77DB087C" w14:textId="2845B2A5" w:rsidR="00CF4A31" w:rsidRPr="00560EA0" w:rsidRDefault="00CF4A31" w:rsidP="00CF4A31">
            <w:pPr>
              <w:pStyle w:val="Text"/>
              <w:numPr>
                <w:ilvl w:val="0"/>
                <w:numId w:val="12"/>
              </w:numPr>
            </w:pPr>
            <w:r>
              <w:t>Fundamentals of Software from SISI, Govt. of India in 2005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28E1850B" w14:textId="77777777" w:rsidR="00AD6FA4" w:rsidRDefault="00AD6FA4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6EB9C48B" w14:textId="77777777" w:rsidR="00AD6FA4" w:rsidRDefault="00AD6FA4" w:rsidP="00DF1CB4"/>
        </w:tc>
      </w:tr>
      <w:tr w:rsidR="00CF4A31" w14:paraId="414936DF" w14:textId="77777777" w:rsidTr="00CF4A31">
        <w:trPr>
          <w:trHeight w:val="624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4D75ACFA" w14:textId="2AE93623" w:rsidR="00CF4A31" w:rsidRPr="00560EA0" w:rsidRDefault="00CF4A31" w:rsidP="00DF1CB4">
            <w:pPr>
              <w:pStyle w:val="Heading3"/>
            </w:pPr>
            <w:r>
              <w:t>Personal details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3679DE45" w14:textId="77777777" w:rsidR="00CF4A31" w:rsidRDefault="00CF4A31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7C50C2AC" w14:textId="77777777" w:rsidR="00CF4A31" w:rsidRDefault="00CF4A31" w:rsidP="00DF1CB4"/>
        </w:tc>
      </w:tr>
      <w:tr w:rsidR="00CF4A31" w14:paraId="34FCBB12" w14:textId="77777777" w:rsidTr="00CF4A31">
        <w:trPr>
          <w:trHeight w:val="62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1CCAD60C" w14:textId="31DD5E10" w:rsidR="00CF4A31" w:rsidRDefault="00CF4A31" w:rsidP="00DF1CB4">
            <w:pPr>
              <w:pStyle w:val="Text"/>
            </w:pPr>
            <w:r>
              <w:t xml:space="preserve">D.O.B: </w:t>
            </w:r>
            <w:r w:rsidR="00B85EAA">
              <w:t xml:space="preserve">                   </w:t>
            </w:r>
            <w:r>
              <w:t>20</w:t>
            </w:r>
            <w:r>
              <w:rPr>
                <w:vertAlign w:val="superscript"/>
              </w:rPr>
              <w:t>th</w:t>
            </w:r>
            <w:r>
              <w:t xml:space="preserve"> January, 1978</w:t>
            </w:r>
          </w:p>
          <w:p w14:paraId="356A393B" w14:textId="51267847" w:rsidR="00CF4A31" w:rsidRDefault="00CF4A31" w:rsidP="00DF1CB4">
            <w:pPr>
              <w:pStyle w:val="Text"/>
            </w:pPr>
            <w:r>
              <w:t xml:space="preserve">Sex:     </w:t>
            </w:r>
            <w:r w:rsidR="00B85EAA">
              <w:t xml:space="preserve">                   </w:t>
            </w:r>
            <w:r>
              <w:t>Female</w:t>
            </w:r>
          </w:p>
          <w:p w14:paraId="504B09E5" w14:textId="77777777" w:rsidR="00CF4A31" w:rsidRDefault="00CF4A31" w:rsidP="00DF1CB4">
            <w:pPr>
              <w:pStyle w:val="Text"/>
            </w:pPr>
            <w:proofErr w:type="spellStart"/>
            <w:r>
              <w:t>Martial</w:t>
            </w:r>
            <w:proofErr w:type="spellEnd"/>
            <w:r>
              <w:t xml:space="preserve"> Status:</w:t>
            </w:r>
            <w:r w:rsidR="00B85EAA">
              <w:t xml:space="preserve">        Married</w:t>
            </w:r>
          </w:p>
          <w:p w14:paraId="465BC95D" w14:textId="77777777" w:rsidR="00B85EAA" w:rsidRDefault="00B85EAA" w:rsidP="00DF1CB4">
            <w:pPr>
              <w:pStyle w:val="Text"/>
            </w:pPr>
            <w:r>
              <w:t>Language Known:  Bengali, English</w:t>
            </w:r>
          </w:p>
          <w:p w14:paraId="176717D7" w14:textId="77777777" w:rsidR="00B85EAA" w:rsidRDefault="00B85EAA" w:rsidP="00DF1CB4">
            <w:pPr>
              <w:pStyle w:val="Text"/>
            </w:pPr>
            <w:r>
              <w:t>Nationality:             Indian</w:t>
            </w:r>
          </w:p>
          <w:p w14:paraId="72621762" w14:textId="55B63507" w:rsidR="00B85EAA" w:rsidRPr="00CF4A31" w:rsidRDefault="00B85EAA" w:rsidP="00DF1CB4">
            <w:pPr>
              <w:pStyle w:val="Text"/>
            </w:pPr>
            <w:r>
              <w:t>Hobbies:                 Travelling and meeting people.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3827F47A" w14:textId="77777777" w:rsidR="00CF4A31" w:rsidRDefault="00CF4A31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6FDAB91F" w14:textId="77777777" w:rsidR="00CF4A31" w:rsidRDefault="00CF4A31" w:rsidP="00DF1CB4"/>
        </w:tc>
      </w:tr>
      <w:tr w:rsidR="00CF4A31" w14:paraId="77C80B50" w14:textId="77777777" w:rsidTr="00CF4A31">
        <w:trPr>
          <w:trHeight w:val="567"/>
        </w:trPr>
        <w:tc>
          <w:tcPr>
            <w:tcW w:w="6946" w:type="dxa"/>
            <w:gridSpan w:val="12"/>
            <w:tcBorders>
              <w:bottom w:val="single" w:sz="36" w:space="0" w:color="CADEE5" w:themeColor="background2"/>
            </w:tcBorders>
          </w:tcPr>
          <w:p w14:paraId="5EA16F17" w14:textId="1B28C8D2" w:rsidR="00CF4A31" w:rsidRPr="00560EA0" w:rsidRDefault="00CF4A31" w:rsidP="00DF1CB4">
            <w:pPr>
              <w:pStyle w:val="Heading3"/>
            </w:pP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722F9F1E" w14:textId="77777777" w:rsidR="00CF4A31" w:rsidRDefault="00CF4A31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27F832F8" w14:textId="77777777" w:rsidR="00CF4A31" w:rsidRDefault="00CF4A31" w:rsidP="00DF1CB4"/>
        </w:tc>
      </w:tr>
      <w:tr w:rsidR="00CF4A31" w14:paraId="1C584B58" w14:textId="77777777" w:rsidTr="00CF4A31">
        <w:trPr>
          <w:trHeight w:val="79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5066F73E" w14:textId="455A241D" w:rsidR="00CF4A31" w:rsidRPr="00560EA0" w:rsidRDefault="00CF4A31" w:rsidP="00DF1CB4">
            <w:pPr>
              <w:pStyle w:val="Text"/>
            </w:pP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1927F70B" w14:textId="77777777" w:rsidR="00CF4A31" w:rsidRDefault="00CF4A31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14:paraId="2D3D1B97" w14:textId="77777777" w:rsidR="00CF4A31" w:rsidRDefault="00CF4A31" w:rsidP="00DF1CB4"/>
        </w:tc>
      </w:tr>
      <w:tr w:rsidR="00CF4A31" w14:paraId="3569ED3A" w14:textId="77777777" w:rsidTr="00CF4A31">
        <w:trPr>
          <w:trHeight w:val="482"/>
        </w:trPr>
        <w:tc>
          <w:tcPr>
            <w:tcW w:w="10790" w:type="dxa"/>
            <w:gridSpan w:val="19"/>
            <w:tcBorders>
              <w:bottom w:val="single" w:sz="36" w:space="0" w:color="CADEE5" w:themeColor="background2"/>
            </w:tcBorders>
          </w:tcPr>
          <w:p w14:paraId="024F407F" w14:textId="77777777" w:rsidR="00CF4A31" w:rsidRDefault="00CF4A31" w:rsidP="00DF1CB4"/>
        </w:tc>
      </w:tr>
    </w:tbl>
    <w:p w14:paraId="3BBEA08A" w14:textId="77777777" w:rsidR="00AB03FA" w:rsidRDefault="00AB03FA" w:rsidP="00DF1CB4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399A1" w14:textId="77777777" w:rsidR="00B576BF" w:rsidRDefault="00B576BF" w:rsidP="00DF1CB4">
      <w:r>
        <w:separator/>
      </w:r>
    </w:p>
  </w:endnote>
  <w:endnote w:type="continuationSeparator" w:id="0">
    <w:p w14:paraId="739E01FB" w14:textId="77777777" w:rsidR="00B576BF" w:rsidRDefault="00B576BF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266D1" w14:textId="77777777" w:rsidR="00B576BF" w:rsidRDefault="00B576BF" w:rsidP="00DF1CB4">
      <w:r>
        <w:separator/>
      </w:r>
    </w:p>
  </w:footnote>
  <w:footnote w:type="continuationSeparator" w:id="0">
    <w:p w14:paraId="2DC5D341" w14:textId="77777777" w:rsidR="00B576BF" w:rsidRDefault="00B576BF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F7980"/>
    <w:multiLevelType w:val="hybridMultilevel"/>
    <w:tmpl w:val="0C50BCC8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153306542">
    <w:abstractNumId w:val="0"/>
  </w:num>
  <w:num w:numId="2" w16cid:durableId="878277064">
    <w:abstractNumId w:val="1"/>
  </w:num>
  <w:num w:numId="3" w16cid:durableId="1198394713">
    <w:abstractNumId w:val="2"/>
  </w:num>
  <w:num w:numId="4" w16cid:durableId="1254779001">
    <w:abstractNumId w:val="3"/>
  </w:num>
  <w:num w:numId="5" w16cid:durableId="1144001993">
    <w:abstractNumId w:val="8"/>
  </w:num>
  <w:num w:numId="6" w16cid:durableId="1464227658">
    <w:abstractNumId w:val="4"/>
  </w:num>
  <w:num w:numId="7" w16cid:durableId="704794320">
    <w:abstractNumId w:val="5"/>
  </w:num>
  <w:num w:numId="8" w16cid:durableId="1673950483">
    <w:abstractNumId w:val="6"/>
  </w:num>
  <w:num w:numId="9" w16cid:durableId="1594633076">
    <w:abstractNumId w:val="7"/>
  </w:num>
  <w:num w:numId="10" w16cid:durableId="1130971774">
    <w:abstractNumId w:val="9"/>
  </w:num>
  <w:num w:numId="11" w16cid:durableId="37901056">
    <w:abstractNumId w:val="10"/>
  </w:num>
  <w:num w:numId="12" w16cid:durableId="3060572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BE"/>
    <w:rsid w:val="002B73E2"/>
    <w:rsid w:val="002D3AB8"/>
    <w:rsid w:val="00374B98"/>
    <w:rsid w:val="003F3848"/>
    <w:rsid w:val="00413477"/>
    <w:rsid w:val="004650BE"/>
    <w:rsid w:val="004A586E"/>
    <w:rsid w:val="00560EA0"/>
    <w:rsid w:val="005E09DE"/>
    <w:rsid w:val="005F5561"/>
    <w:rsid w:val="00680892"/>
    <w:rsid w:val="006C60E6"/>
    <w:rsid w:val="00931DE9"/>
    <w:rsid w:val="00944EA4"/>
    <w:rsid w:val="009835F5"/>
    <w:rsid w:val="009C70C9"/>
    <w:rsid w:val="00A05435"/>
    <w:rsid w:val="00A520FA"/>
    <w:rsid w:val="00AB03FA"/>
    <w:rsid w:val="00AD0DDD"/>
    <w:rsid w:val="00AD6FA4"/>
    <w:rsid w:val="00B576BF"/>
    <w:rsid w:val="00B85EAA"/>
    <w:rsid w:val="00CF4A31"/>
    <w:rsid w:val="00D06709"/>
    <w:rsid w:val="00D74C88"/>
    <w:rsid w:val="00D93925"/>
    <w:rsid w:val="00DF1CB4"/>
    <w:rsid w:val="00E14266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8F3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1141C34A684ABF92A7866441D75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02CCF-7097-4778-87B0-02D220C6C6AA}"/>
      </w:docPartPr>
      <w:docPartBody>
        <w:p w:rsidR="00000000" w:rsidRDefault="00000000">
          <w:pPr>
            <w:pStyle w:val="7E1141C34A684ABF92A7866441D7589F"/>
          </w:pPr>
          <w:r w:rsidRPr="005F5561">
            <w:t>Objective</w:t>
          </w:r>
        </w:p>
      </w:docPartBody>
    </w:docPart>
    <w:docPart>
      <w:docPartPr>
        <w:name w:val="2A440199A80C4F52A1F7A069D3BDD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55B53-5937-4BCF-8119-770DD93F4F4D}"/>
      </w:docPartPr>
      <w:docPartBody>
        <w:p w:rsidR="00000000" w:rsidRDefault="00000000">
          <w:pPr>
            <w:pStyle w:val="2A440199A80C4F52A1F7A069D3BDD6C8"/>
          </w:pPr>
          <w:r w:rsidRPr="00AD0DDD">
            <w:t>Education</w:t>
          </w:r>
        </w:p>
      </w:docPartBody>
    </w:docPart>
    <w:docPart>
      <w:docPartPr>
        <w:name w:val="378B9EF70F51476AAE553AA0DFAA2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41E97-39DC-4EDF-BA68-4611BD340EB0}"/>
      </w:docPartPr>
      <w:docPartBody>
        <w:p w:rsidR="00000000" w:rsidRDefault="00000000">
          <w:pPr>
            <w:pStyle w:val="378B9EF70F51476AAE553AA0DFAA2D57"/>
          </w:pPr>
          <w:r w:rsidRPr="00A520FA">
            <w:rPr>
              <w:noProof/>
              <w:lang w:eastAsia="en-AU"/>
            </w:rPr>
            <w:t>KEY SKILLS</w:t>
          </w:r>
        </w:p>
      </w:docPartBody>
    </w:docPart>
    <w:docPart>
      <w:docPartPr>
        <w:name w:val="FB84131A2ADF4721A17800EEB1B38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D63F3-A1E4-45A0-9429-2608C381EE0C}"/>
      </w:docPartPr>
      <w:docPartBody>
        <w:p w:rsidR="00000000" w:rsidRDefault="00000000">
          <w:pPr>
            <w:pStyle w:val="FB84131A2ADF4721A17800EEB1B38E19"/>
          </w:pPr>
          <w:r w:rsidRPr="00AD0DDD">
            <w:t>AWARDS</w:t>
          </w:r>
        </w:p>
      </w:docPartBody>
    </w:docPart>
    <w:docPart>
      <w:docPartPr>
        <w:name w:val="ABC9B76ADC274E0C90C0A69B5DF46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4811E-903A-49A9-9B09-EFF9CF11D260}"/>
      </w:docPartPr>
      <w:docPartBody>
        <w:p w:rsidR="00000000" w:rsidRDefault="00000000" w:rsidP="00DF1CB4">
          <w:pPr>
            <w:pStyle w:val="ListParagraph"/>
          </w:pPr>
          <w:r>
            <w:t>EMPLOYEE OF THE MONTH</w:t>
          </w:r>
        </w:p>
        <w:p w:rsidR="00000000" w:rsidRDefault="00000000" w:rsidP="00DF1CB4">
          <w:pPr>
            <w:pStyle w:val="ListParagraph"/>
          </w:pPr>
          <w:r>
            <w:t>LEADERSHIP AWARD</w:t>
          </w:r>
        </w:p>
        <w:p w:rsidR="00000000" w:rsidRDefault="00000000">
          <w:pPr>
            <w:pStyle w:val="ABC9B76ADC274E0C90C0A69B5DF46FC3"/>
          </w:pPr>
          <w:r>
            <w:t>BEST PERFORMER AWARD</w:t>
          </w:r>
        </w:p>
      </w:docPartBody>
    </w:docPart>
    <w:docPart>
      <w:docPartPr>
        <w:name w:val="F2F6C4FA0FE2465A9AF6DB4B33C2B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E30C0-5CF2-4B4C-A87F-657BDE5441ED}"/>
      </w:docPartPr>
      <w:docPartBody>
        <w:p w:rsidR="00000000" w:rsidRDefault="00000000">
          <w:pPr>
            <w:pStyle w:val="F2F6C4FA0FE2465A9AF6DB4B33C2B636"/>
          </w:pPr>
          <w:r w:rsidRPr="00560EA0">
            <w:t>Experience</w:t>
          </w:r>
        </w:p>
      </w:docPartBody>
    </w:docPart>
    <w:docPart>
      <w:docPartPr>
        <w:name w:val="79BDF168B88D4F098E946A8C760D1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40908-E3A4-47FF-8D87-A20FB533E8FB}"/>
      </w:docPartPr>
      <w:docPartBody>
        <w:p w:rsidR="00000000" w:rsidRDefault="00000000">
          <w:pPr>
            <w:pStyle w:val="79BDF168B88D4F098E946A8C760D1D82"/>
          </w:pPr>
          <w:r>
            <w:t>[Dates From] – [To]</w:t>
          </w:r>
        </w:p>
      </w:docPartBody>
    </w:docPart>
    <w:docPart>
      <w:docPartPr>
        <w:name w:val="E4BEACB2489A455F97952282B874A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B59A4-E114-438A-A41C-C7FC8C09A4F2}"/>
      </w:docPartPr>
      <w:docPartBody>
        <w:p w:rsidR="00000000" w:rsidRDefault="00000000">
          <w:pPr>
            <w:pStyle w:val="E4BEACB2489A455F97952282B874AC82"/>
          </w:pPr>
          <w:r>
            <w:t>[Job Title] • [Job Position] • [Company Name]</w:t>
          </w:r>
        </w:p>
      </w:docPartBody>
    </w:docPart>
    <w:docPart>
      <w:docPartPr>
        <w:name w:val="0F83C93FB4114937845A8B156C742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224535-ECC3-411C-8E6B-35DA98089C4B}"/>
      </w:docPartPr>
      <w:docPartBody>
        <w:p w:rsidR="00000000" w:rsidRDefault="00000000">
          <w:pPr>
            <w:pStyle w:val="0F83C93FB4114937845A8B156C742BD0"/>
          </w:pPr>
          <w:r>
            <w:t>[Dates From] – [To]</w:t>
          </w:r>
        </w:p>
      </w:docPartBody>
    </w:docPart>
    <w:docPart>
      <w:docPartPr>
        <w:name w:val="D1C4AC48E5B6431AA2D95E16CBCDA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E26B2-B373-4DF6-B7DC-0B4101FDCAD9}"/>
      </w:docPartPr>
      <w:docPartBody>
        <w:p w:rsidR="00000000" w:rsidRDefault="00000000">
          <w:pPr>
            <w:pStyle w:val="D1C4AC48E5B6431AA2D95E16CBCDA33E"/>
          </w:pPr>
          <w:r>
            <w:t>[Dates From] – [To]</w:t>
          </w:r>
        </w:p>
      </w:docPartBody>
    </w:docPart>
    <w:docPart>
      <w:docPartPr>
        <w:name w:val="7BE43F8DEA1741CDA7B21C566347B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37047-3901-4625-BE53-DC402C6E6403}"/>
      </w:docPartPr>
      <w:docPartBody>
        <w:p w:rsidR="00000000" w:rsidRDefault="00000000">
          <w:pPr>
            <w:pStyle w:val="7BE43F8DEA1741CDA7B21C566347BBDF"/>
          </w:pPr>
          <w:r>
            <w:t>[This is the place for a brief summary of your key responsibilities and most stellar accomplishments.]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28476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75"/>
    <w:rsid w:val="001D0F75"/>
    <w:rsid w:val="00931DE9"/>
    <w:rsid w:val="00B2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612195EB26401BB1B41A66E82CA110">
    <w:name w:val="B3612195EB26401BB1B41A66E82CA110"/>
  </w:style>
  <w:style w:type="paragraph" w:customStyle="1" w:styleId="AA1536D68CB54735879CF1550A4C0FE6">
    <w:name w:val="AA1536D68CB54735879CF1550A4C0FE6"/>
  </w:style>
  <w:style w:type="paragraph" w:customStyle="1" w:styleId="21EEABB998CC4F0AA9C449F82A19E018">
    <w:name w:val="21EEABB998CC4F0AA9C449F82A19E018"/>
  </w:style>
  <w:style w:type="paragraph" w:customStyle="1" w:styleId="2E66D25871C6449DACD6F40AA4508718">
    <w:name w:val="2E66D25871C6449DACD6F40AA4508718"/>
  </w:style>
  <w:style w:type="paragraph" w:customStyle="1" w:styleId="95F52204BE8A444282EDA2483E2A2E58">
    <w:name w:val="95F52204BE8A444282EDA2483E2A2E58"/>
  </w:style>
  <w:style w:type="paragraph" w:customStyle="1" w:styleId="0E4B489CD5F24254853E9DECB42147BF">
    <w:name w:val="0E4B489CD5F24254853E9DECB42147BF"/>
  </w:style>
  <w:style w:type="paragraph" w:customStyle="1" w:styleId="7E1141C34A684ABF92A7866441D7589F">
    <w:name w:val="7E1141C34A684ABF92A7866441D7589F"/>
  </w:style>
  <w:style w:type="paragraph" w:customStyle="1" w:styleId="2A440199A80C4F52A1F7A069D3BDD6C8">
    <w:name w:val="2A440199A80C4F52A1F7A069D3BDD6C8"/>
  </w:style>
  <w:style w:type="paragraph" w:customStyle="1" w:styleId="76232B9D23344A0AB5580F63CE9070FA">
    <w:name w:val="76232B9D23344A0AB5580F63CE9070FA"/>
  </w:style>
  <w:style w:type="paragraph" w:customStyle="1" w:styleId="DED310F262D34E9D8AF70012D6775F6F">
    <w:name w:val="DED310F262D34E9D8AF70012D6775F6F"/>
  </w:style>
  <w:style w:type="paragraph" w:customStyle="1" w:styleId="27FFA6BC5F5F489F92850B21F650D81B">
    <w:name w:val="27FFA6BC5F5F489F92850B21F650D81B"/>
  </w:style>
  <w:style w:type="paragraph" w:customStyle="1" w:styleId="2D2A6203B7DF42D7ADEA1140F059A8F8">
    <w:name w:val="2D2A6203B7DF42D7ADEA1140F059A8F8"/>
  </w:style>
  <w:style w:type="paragraph" w:customStyle="1" w:styleId="530E20290A824155AD43398C6FB804D3">
    <w:name w:val="530E20290A824155AD43398C6FB804D3"/>
  </w:style>
  <w:style w:type="paragraph" w:customStyle="1" w:styleId="378B9EF70F51476AAE553AA0DFAA2D57">
    <w:name w:val="378B9EF70F51476AAE553AA0DFAA2D57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kern w:val="0"/>
      <w:sz w:val="22"/>
      <w:szCs w:val="24"/>
      <w:lang w:val="en-US" w:eastAsia="en-US" w:bidi="ar-SA"/>
      <w14:ligatures w14:val="none"/>
    </w:rPr>
  </w:style>
  <w:style w:type="paragraph" w:customStyle="1" w:styleId="1581F56826DF4B149155AF38EBE8A105">
    <w:name w:val="1581F56826DF4B149155AF38EBE8A105"/>
  </w:style>
  <w:style w:type="paragraph" w:customStyle="1" w:styleId="FB84131A2ADF4721A17800EEB1B38E19">
    <w:name w:val="FB84131A2ADF4721A17800EEB1B38E19"/>
  </w:style>
  <w:style w:type="paragraph" w:customStyle="1" w:styleId="ABC9B76ADC274E0C90C0A69B5DF46FC3">
    <w:name w:val="ABC9B76ADC274E0C90C0A69B5DF46FC3"/>
  </w:style>
  <w:style w:type="paragraph" w:customStyle="1" w:styleId="F2F6C4FA0FE2465A9AF6DB4B33C2B636">
    <w:name w:val="F2F6C4FA0FE2465A9AF6DB4B33C2B636"/>
  </w:style>
  <w:style w:type="paragraph" w:customStyle="1" w:styleId="79BDF168B88D4F098E946A8C760D1D82">
    <w:name w:val="79BDF168B88D4F098E946A8C760D1D82"/>
  </w:style>
  <w:style w:type="paragraph" w:customStyle="1" w:styleId="E4BEACB2489A455F97952282B874AC82">
    <w:name w:val="E4BEACB2489A455F97952282B874AC82"/>
  </w:style>
  <w:style w:type="paragraph" w:customStyle="1" w:styleId="0F83C93FB4114937845A8B156C742BD0">
    <w:name w:val="0F83C93FB4114937845A8B156C742BD0"/>
  </w:style>
  <w:style w:type="paragraph" w:customStyle="1" w:styleId="D1C4AC48E5B6431AA2D95E16CBCDA33E">
    <w:name w:val="D1C4AC48E5B6431AA2D95E16CBCDA33E"/>
  </w:style>
  <w:style w:type="paragraph" w:customStyle="1" w:styleId="7BE43F8DEA1741CDA7B21C566347BBDF">
    <w:name w:val="7BE43F8DEA1741CDA7B21C566347BBDF"/>
  </w:style>
  <w:style w:type="paragraph" w:customStyle="1" w:styleId="09F4FB3886A946E8911F48470CA57264">
    <w:name w:val="09F4FB3886A946E8911F48470CA57264"/>
  </w:style>
  <w:style w:type="paragraph" w:customStyle="1" w:styleId="A98F4FE741A9426885C8A59DB92D5E3E">
    <w:name w:val="A98F4FE741A9426885C8A59DB92D5E3E"/>
  </w:style>
  <w:style w:type="paragraph" w:customStyle="1" w:styleId="7B9C5AEFC5824A36BEA2E60B42C17F16">
    <w:name w:val="7B9C5AEFC5824A36BEA2E60B42C17F16"/>
  </w:style>
  <w:style w:type="paragraph" w:customStyle="1" w:styleId="Text">
    <w:name w:val="Text"/>
    <w:basedOn w:val="Normal"/>
    <w:uiPriority w:val="3"/>
    <w:qFormat/>
    <w:rsid w:val="001D0F75"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kern w:val="0"/>
      <w:sz w:val="22"/>
      <w:szCs w:val="24"/>
      <w:lang w:val="en-US" w:eastAsia="en-US" w:bidi="ar-SA"/>
      <w14:ligatures w14:val="none"/>
    </w:rPr>
  </w:style>
  <w:style w:type="paragraph" w:customStyle="1" w:styleId="FDA40A82DDB54520AD5EFCF533E1ED42">
    <w:name w:val="FDA40A82DDB54520AD5EFCF533E1ED42"/>
  </w:style>
  <w:style w:type="paragraph" w:customStyle="1" w:styleId="405650C6495649C4A0DADFCC7E854FCC">
    <w:name w:val="405650C6495649C4A0DADFCC7E854FCC"/>
  </w:style>
  <w:style w:type="paragraph" w:customStyle="1" w:styleId="4A9CC9E6694A496D83F0EAD2B1FA428B">
    <w:name w:val="4A9CC9E6694A496D83F0EAD2B1FA428B"/>
  </w:style>
  <w:style w:type="paragraph" w:customStyle="1" w:styleId="0F62C734BE95407786BA4F06AA96F1FC">
    <w:name w:val="0F62C734BE95407786BA4F06AA96F1FC"/>
    <w:rsid w:val="001D0F75"/>
  </w:style>
  <w:style w:type="paragraph" w:customStyle="1" w:styleId="06DBA68FDEC943AAB31820BB069B6C1E">
    <w:name w:val="06DBA68FDEC943AAB31820BB069B6C1E"/>
    <w:rsid w:val="001D0F75"/>
  </w:style>
  <w:style w:type="paragraph" w:customStyle="1" w:styleId="21969239805D43D3BDA62B9C2DF611D3">
    <w:name w:val="21969239805D43D3BDA62B9C2DF611D3"/>
    <w:rsid w:val="001D0F75"/>
  </w:style>
  <w:style w:type="paragraph" w:customStyle="1" w:styleId="83EA4B6FE2244024B9FE3DFB7FACAF23">
    <w:name w:val="83EA4B6FE2244024B9FE3DFB7FACAF23"/>
    <w:rsid w:val="001D0F75"/>
  </w:style>
  <w:style w:type="paragraph" w:customStyle="1" w:styleId="F900E70F658E4B0D9D1760EB1D21927D">
    <w:name w:val="F900E70F658E4B0D9D1760EB1D21927D"/>
    <w:rsid w:val="001D0F75"/>
  </w:style>
  <w:style w:type="paragraph" w:customStyle="1" w:styleId="F789B6C32EE14AE6A3E34DE854B6A204">
    <w:name w:val="F789B6C32EE14AE6A3E34DE854B6A204"/>
    <w:rsid w:val="001D0F75"/>
  </w:style>
  <w:style w:type="paragraph" w:customStyle="1" w:styleId="4D08C447E15B43F581130FA261D5DBD1">
    <w:name w:val="4D08C447E15B43F581130FA261D5DBD1"/>
    <w:rsid w:val="001D0F75"/>
  </w:style>
  <w:style w:type="paragraph" w:customStyle="1" w:styleId="A570A5DDAD03468383A604EE1C79C13A">
    <w:name w:val="A570A5DDAD03468383A604EE1C79C13A"/>
    <w:rsid w:val="001D0F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Props1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</Template>
  <TotalTime>0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2026-05-27T05:44:00Z</dcterms:created>
  <dcterms:modified xsi:type="dcterms:W3CDTF">2026-05-27T07:07:00Z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